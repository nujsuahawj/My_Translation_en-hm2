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23DB6" w14:textId="7E8B2B77" w:rsidR="007C0579" w:rsidRPr="00ED71C7" w:rsidRDefault="00B12B3D" w:rsidP="00F55F06">
      <w:pPr>
        <w:rPr>
          <w:rFonts w:ascii="HelveticaNeueLT Std Lt" w:hAnsi="HelveticaNeueLT Std Lt"/>
        </w:rPr>
      </w:pPr>
      <w:r w:rsidRPr="00ED71C7">
        <w:rPr>
          <w:rFonts w:ascii="HelveticaNeueLT Std Lt" w:hAnsi="HelveticaNeueLT Std Lt"/>
          <w:b/>
          <w:bCs/>
        </w:rPr>
        <w:t>Xas r</w:t>
      </w:r>
      <w:r w:rsidR="007C0579" w:rsidRPr="00ED71C7">
        <w:rPr>
          <w:rFonts w:ascii="HelveticaNeueLT Std Lt" w:hAnsi="HelveticaNeueLT Std Lt"/>
          <w:b/>
          <w:bCs/>
        </w:rPr>
        <w:t>au:</w:t>
      </w:r>
      <w:r w:rsidR="007C0579" w:rsidRPr="00ED71C7">
        <w:rPr>
          <w:rFonts w:ascii="HelveticaNeueLT Std Lt" w:hAnsi="HelveticaNeueLT Std Lt"/>
        </w:rPr>
        <w:t>Phlebotomy Unit</w:t>
      </w:r>
    </w:p>
    <w:p w14:paraId="5B361E9F" w14:textId="77777777" w:rsidR="007C0579" w:rsidRPr="00ED71C7" w:rsidRDefault="007C0579" w:rsidP="00F55F06">
      <w:pPr>
        <w:rPr>
          <w:rFonts w:ascii="HelveticaNeueLT Std Lt" w:hAnsi="HelveticaNeueLT Std Lt"/>
        </w:rPr>
      </w:pPr>
    </w:p>
    <w:p w14:paraId="464199BF" w14:textId="3C0F635A" w:rsidR="007C0579" w:rsidRPr="00ED71C7" w:rsidRDefault="007C0579" w:rsidP="00F55F06">
      <w:pPr>
        <w:rPr>
          <w:rFonts w:ascii="HelveticaNeueLT Std Lt" w:hAnsi="HelveticaNeueLT Std Lt"/>
        </w:rPr>
      </w:pPr>
      <w:r w:rsidRPr="00ED71C7">
        <w:rPr>
          <w:rFonts w:ascii="HelveticaNeueLT Std Lt" w:hAnsi="HelveticaNeueLT Std Lt"/>
        </w:rPr>
        <w:t>Peb yuav txaus siab rau koj qhov kev pab</w:t>
      </w:r>
      <w:r w:rsidR="00B12B3D" w:rsidRPr="00ED71C7">
        <w:rPr>
          <w:rFonts w:ascii="HelveticaNeueLT Std Lt" w:hAnsi="HelveticaNeueLT Std Lt"/>
        </w:rPr>
        <w:t xml:space="preserve"> </w:t>
      </w:r>
      <w:r w:rsidRPr="00ED71C7">
        <w:rPr>
          <w:rFonts w:ascii="HelveticaNeueLT Std Lt" w:hAnsi="HelveticaNeueLT Std Lt"/>
        </w:rPr>
        <w:t>cuam hauv kev kos ntshav rau peb tus neeg mob.</w:t>
      </w:r>
    </w:p>
    <w:p w14:paraId="5DB40203" w14:textId="77777777" w:rsidR="007C0579" w:rsidRPr="00ED71C7" w:rsidRDefault="007C0579" w:rsidP="00F55F06">
      <w:pPr>
        <w:rPr>
          <w:rFonts w:ascii="HelveticaNeueLT Std Lt" w:hAnsi="HelveticaNeueLT Std Lt"/>
        </w:rPr>
      </w:pPr>
    </w:p>
    <w:p w14:paraId="5DBE0DD2" w14:textId="5746B57F" w:rsidR="007C0579" w:rsidRPr="00ED71C7" w:rsidRDefault="00E07B84" w:rsidP="00F55F06">
      <w:pPr>
        <w:rPr>
          <w:rFonts w:ascii="HelveticaNeueLT Std Lt" w:hAnsi="HelveticaNeueLT Std Lt"/>
        </w:rPr>
      </w:pPr>
      <w:r w:rsidRPr="00ED71C7">
        <w:rPr>
          <w:rFonts w:ascii="HelveticaNeueLT Std Lt" w:hAnsi="HelveticaNeueLT Std Lt"/>
        </w:rPr>
        <w:t xml:space="preserve">Tus neeg mob tau muab cov khoom siv uas tsuas yog kos rau hnub </w:t>
      </w:r>
      <w:r w:rsidRPr="00ED71C7">
        <w:rPr>
          <w:rFonts w:ascii="HelveticaNeueLT Std Lt" w:hAnsi="HelveticaNeueLT Std Lt"/>
          <w:b/>
          <w:bCs/>
        </w:rPr>
        <w:t xml:space="preserve">Monday, Tuesday </w:t>
      </w:r>
      <w:r w:rsidRPr="00ED71C7">
        <w:rPr>
          <w:rFonts w:ascii="HelveticaNeueLT Std Lt" w:hAnsi="HelveticaNeueLT Std Lt"/>
        </w:rPr>
        <w:t>los</w:t>
      </w:r>
      <w:r w:rsidR="00B12B3D" w:rsidRPr="00ED71C7">
        <w:rPr>
          <w:rFonts w:ascii="HelveticaNeueLT Std Lt" w:hAnsi="HelveticaNeueLT Std Lt"/>
        </w:rPr>
        <w:t xml:space="preserve"> </w:t>
      </w:r>
      <w:r w:rsidRPr="00ED71C7">
        <w:rPr>
          <w:rFonts w:ascii="HelveticaNeueLT Std Lt" w:hAnsi="HelveticaNeueLT Std Lt"/>
        </w:rPr>
        <w:t>sis</w:t>
      </w:r>
      <w:r w:rsidRPr="00ED71C7">
        <w:rPr>
          <w:rFonts w:ascii="HelveticaNeueLT Std Lt" w:hAnsi="HelveticaNeueLT Std Lt"/>
          <w:b/>
          <w:bCs/>
        </w:rPr>
        <w:t xml:space="preserve"> </w:t>
      </w:r>
      <w:r w:rsidR="00B12B3D" w:rsidRPr="00ED71C7">
        <w:rPr>
          <w:rFonts w:ascii="HelveticaNeueLT Std Lt" w:hAnsi="HelveticaNeueLT Std Lt"/>
          <w:b/>
          <w:bCs/>
        </w:rPr>
        <w:t xml:space="preserve">hnub </w:t>
      </w:r>
      <w:r w:rsidRPr="00ED71C7">
        <w:rPr>
          <w:rFonts w:ascii="HelveticaNeueLT Std Lt" w:hAnsi="HelveticaNeueLT Std Lt"/>
          <w:b/>
          <w:bCs/>
        </w:rPr>
        <w:t>Wednesday</w:t>
      </w:r>
      <w:r w:rsidRPr="00ED71C7">
        <w:rPr>
          <w:rFonts w:ascii="HelveticaNeueLT Std Lt" w:hAnsi="HelveticaNeueLT Std Lt"/>
        </w:rPr>
        <w:t>.</w:t>
      </w:r>
    </w:p>
    <w:p w14:paraId="5F251E3C" w14:textId="77777777" w:rsidR="007C0579" w:rsidRPr="00ED71C7" w:rsidRDefault="007C0579" w:rsidP="00F55F06">
      <w:pPr>
        <w:rPr>
          <w:rFonts w:ascii="HelveticaNeueLT Std Lt" w:hAnsi="HelveticaNeueLT Std Lt"/>
        </w:rPr>
      </w:pPr>
    </w:p>
    <w:p w14:paraId="2E05C1AF" w14:textId="07ABE6F7" w:rsidR="007C0579" w:rsidRPr="00ED71C7" w:rsidRDefault="007C0579" w:rsidP="00F55F06">
      <w:pPr>
        <w:rPr>
          <w:rFonts w:ascii="HelveticaNeueLT Std Lt" w:hAnsi="HelveticaNeueLT Std Lt"/>
        </w:rPr>
      </w:pPr>
      <w:r w:rsidRPr="00ED71C7">
        <w:rPr>
          <w:rFonts w:ascii="HelveticaNeueLT Std Lt" w:hAnsi="HelveticaNeueLT Std Lt"/>
        </w:rPr>
        <w:t xml:space="preserve">Yog tias tus neeg mob tau muab 2 cov khoom siv, ob qho khoom siv yuav raug kos rau tib hnub txawm li cas los xij, </w:t>
      </w:r>
      <w:r w:rsidR="009319DB" w:rsidRPr="00ED71C7">
        <w:rPr>
          <w:rFonts w:ascii="HelveticaNeueLT Std Lt" w:hAnsi="HelveticaNeueLT Std Lt"/>
          <w:b/>
          <w:bCs/>
        </w:rPr>
        <w:t>YUAV TSUM</w:t>
      </w:r>
      <w:r w:rsidRPr="00ED71C7">
        <w:rPr>
          <w:rFonts w:ascii="HelveticaNeueLT Std Lt" w:hAnsi="HelveticaNeueLT Std Lt"/>
          <w:b/>
          <w:bCs/>
        </w:rPr>
        <w:t xml:space="preserve"> muaj tsawg kawg yog 15 feeb ntawm cov khoom siv</w:t>
      </w:r>
      <w:r w:rsidRPr="00ED71C7">
        <w:rPr>
          <w:rFonts w:ascii="HelveticaNeueLT Std Lt" w:hAnsi="HelveticaNeueLT Std Lt"/>
        </w:rPr>
        <w:t>. Yog tias ob qho khoom siv tau kos tib lub sij</w:t>
      </w:r>
      <w:r w:rsidR="009319DB" w:rsidRPr="00ED71C7">
        <w:rPr>
          <w:rFonts w:ascii="HelveticaNeueLT Std Lt" w:hAnsi="HelveticaNeueLT Std Lt"/>
        </w:rPr>
        <w:t xml:space="preserve"> </w:t>
      </w:r>
      <w:r w:rsidRPr="00ED71C7">
        <w:rPr>
          <w:rFonts w:ascii="HelveticaNeueLT Std Lt" w:hAnsi="HelveticaNeueLT Std Lt"/>
        </w:rPr>
        <w:t>hawm, 1 yuav raug tsis lees paub thiab tus neeg mob yuav tsum tau rov kos dua.</w:t>
      </w:r>
    </w:p>
    <w:p w14:paraId="2DE420E8" w14:textId="77777777" w:rsidR="007C0579" w:rsidRPr="00ED71C7" w:rsidRDefault="007C0579" w:rsidP="00F55F06">
      <w:pPr>
        <w:rPr>
          <w:rFonts w:ascii="HelveticaNeueLT Std Lt" w:hAnsi="HelveticaNeueLT Std Lt"/>
        </w:rPr>
      </w:pPr>
    </w:p>
    <w:p w14:paraId="23CF1EF4" w14:textId="306DF3AB" w:rsidR="007C0579" w:rsidRPr="00ED71C7" w:rsidRDefault="007C0579" w:rsidP="00F55F06">
      <w:pPr>
        <w:rPr>
          <w:rFonts w:ascii="HelveticaNeueLT Std Lt" w:hAnsi="HelveticaNeueLT Std Lt"/>
        </w:rPr>
      </w:pPr>
      <w:r w:rsidRPr="00ED71C7">
        <w:rPr>
          <w:rFonts w:ascii="HelveticaNeueLT Std Lt" w:hAnsi="HelveticaNeueLT Std Lt"/>
        </w:rPr>
        <w:t>Yuav kom ua tau raws li AABB</w:t>
      </w:r>
      <w:r w:rsidR="009319DB" w:rsidRPr="00ED71C7">
        <w:rPr>
          <w:rFonts w:ascii="HelveticaNeueLT Std Lt" w:hAnsi="HelveticaNeueLT Std Lt"/>
        </w:rPr>
        <w:t xml:space="preserve"> Cov Qauv</w:t>
      </w:r>
      <w:r w:rsidRPr="00ED71C7">
        <w:rPr>
          <w:rFonts w:ascii="HelveticaNeueLT Std Lt" w:hAnsi="HelveticaNeueLT Std Lt"/>
        </w:rPr>
        <w:t xml:space="preserve">, </w:t>
      </w:r>
      <w:r w:rsidR="0051045F" w:rsidRPr="00ED71C7">
        <w:rPr>
          <w:rFonts w:ascii="HelveticaNeueLT Std Lt" w:hAnsi="HelveticaNeueLT Std Lt"/>
        </w:rPr>
        <w:t xml:space="preserve">Cov Kev Pab Cuam Ntawm </w:t>
      </w:r>
      <w:r w:rsidRPr="00ED71C7">
        <w:rPr>
          <w:rFonts w:ascii="HelveticaNeueLT Std Lt" w:hAnsi="HelveticaNeueLT Std Lt"/>
        </w:rPr>
        <w:t xml:space="preserve">UCSF yuav tsum muaj tag nrho cov qauv raj </w:t>
      </w:r>
      <w:r w:rsidR="009319DB" w:rsidRPr="00ED71C7">
        <w:rPr>
          <w:rFonts w:ascii="HelveticaNeueLT Std Lt" w:hAnsi="HelveticaNeueLT Std Lt"/>
        </w:rPr>
        <w:t xml:space="preserve">uas </w:t>
      </w:r>
      <w:r w:rsidRPr="00ED71C7">
        <w:rPr>
          <w:rFonts w:ascii="HelveticaNeueLT Std Lt" w:hAnsi="HelveticaNeueLT Std Lt"/>
        </w:rPr>
        <w:t>muaj cai sau npe nrog:</w:t>
      </w:r>
    </w:p>
    <w:p w14:paraId="5BE332BB" w14:textId="77777777" w:rsidR="007C0579" w:rsidRPr="00ED71C7" w:rsidRDefault="007C0579" w:rsidP="00F55F06">
      <w:pPr>
        <w:rPr>
          <w:rFonts w:ascii="HelveticaNeueLT Std Lt" w:hAnsi="HelveticaNeueLT Std Lt"/>
        </w:rPr>
      </w:pPr>
    </w:p>
    <w:p w14:paraId="361E23B3" w14:textId="77777777" w:rsidR="007C0579" w:rsidRPr="00ED71C7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</w:rPr>
      </w:pPr>
      <w:r w:rsidRPr="00ED71C7">
        <w:rPr>
          <w:rFonts w:ascii="HelveticaNeueLT Std Lt" w:hAnsi="HelveticaNeueLT Std Lt"/>
          <w:b/>
          <w:bCs/>
        </w:rPr>
        <w:t>Hnub kos</w:t>
      </w:r>
    </w:p>
    <w:p w14:paraId="3D4C55DB" w14:textId="0529A2C5" w:rsidR="007C0579" w:rsidRPr="00ED71C7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</w:rPr>
      </w:pPr>
      <w:r w:rsidRPr="00ED71C7">
        <w:rPr>
          <w:rFonts w:ascii="HelveticaNeueLT Std Lt" w:hAnsi="HelveticaNeueLT Std Lt"/>
          <w:b/>
          <w:bCs/>
        </w:rPr>
        <w:t>Lub sij</w:t>
      </w:r>
      <w:r w:rsidR="0051045F" w:rsidRPr="00ED71C7">
        <w:rPr>
          <w:rFonts w:ascii="HelveticaNeueLT Std Lt" w:hAnsi="HelveticaNeueLT Std Lt"/>
          <w:b/>
          <w:bCs/>
        </w:rPr>
        <w:t xml:space="preserve"> </w:t>
      </w:r>
      <w:r w:rsidRPr="00ED71C7">
        <w:rPr>
          <w:rFonts w:ascii="HelveticaNeueLT Std Lt" w:hAnsi="HelveticaNeueLT Std Lt"/>
          <w:b/>
          <w:bCs/>
        </w:rPr>
        <w:t>hawm kos</w:t>
      </w:r>
    </w:p>
    <w:p w14:paraId="34868581" w14:textId="09C4604A" w:rsidR="007C0579" w:rsidRPr="00ED71C7" w:rsidRDefault="008F653E" w:rsidP="007C0579">
      <w:pPr>
        <w:pStyle w:val="ListParagraph"/>
        <w:numPr>
          <w:ilvl w:val="0"/>
          <w:numId w:val="2"/>
        </w:numPr>
        <w:rPr>
          <w:rFonts w:ascii="HelveticaNeueLT Std Lt" w:hAnsi="HelveticaNeueLT Std Lt"/>
          <w:b/>
          <w:bCs/>
        </w:rPr>
      </w:pPr>
      <w:r w:rsidRPr="00ED71C7">
        <w:rPr>
          <w:rFonts w:ascii="HelveticaNeueLT Std Lt" w:hAnsi="HelveticaNeueLT Std Lt"/>
          <w:b/>
          <w:bCs/>
          <w:u w:val="single"/>
        </w:rPr>
        <w:t>Lub npe</w:t>
      </w:r>
      <w:r w:rsidRPr="00ED71C7">
        <w:rPr>
          <w:rFonts w:ascii="HelveticaNeueLT Std Lt" w:hAnsi="HelveticaNeueLT Std Lt"/>
          <w:b/>
          <w:bCs/>
        </w:rPr>
        <w:t xml:space="preserve"> ntawm cov neeg ua hauj</w:t>
      </w:r>
      <w:r w:rsidR="0051045F" w:rsidRPr="00ED71C7">
        <w:rPr>
          <w:rFonts w:ascii="HelveticaNeueLT Std Lt" w:hAnsi="HelveticaNeueLT Std Lt"/>
          <w:b/>
          <w:bCs/>
        </w:rPr>
        <w:t xml:space="preserve"> </w:t>
      </w:r>
      <w:r w:rsidRPr="00ED71C7">
        <w:rPr>
          <w:rFonts w:ascii="HelveticaNeueLT Std Lt" w:hAnsi="HelveticaNeueLT Std Lt"/>
          <w:b/>
          <w:bCs/>
        </w:rPr>
        <w:t>lwm kos qauv</w:t>
      </w:r>
      <w:r w:rsidR="0051045F" w:rsidRPr="00ED71C7">
        <w:rPr>
          <w:rFonts w:ascii="HelveticaNeueLT Std Lt" w:hAnsi="HelveticaNeueLT Std Lt"/>
          <w:b/>
          <w:bCs/>
        </w:rPr>
        <w:t xml:space="preserve"> duab</w:t>
      </w:r>
      <w:r w:rsidRPr="00ED71C7">
        <w:rPr>
          <w:rFonts w:ascii="HelveticaNeueLT Std Lt" w:hAnsi="HelveticaNeueLT Std Lt"/>
          <w:b/>
          <w:bCs/>
        </w:rPr>
        <w:t xml:space="preserve"> - </w:t>
      </w:r>
      <w:r w:rsidRPr="00ED71C7">
        <w:rPr>
          <w:rFonts w:ascii="HelveticaNeueLT Std Lt" w:hAnsi="HelveticaNeueLT Std Lt"/>
          <w:b/>
          <w:bCs/>
          <w:u w:val="single"/>
        </w:rPr>
        <w:t xml:space="preserve">cov npe pib </w:t>
      </w:r>
      <w:r w:rsidR="0051045F" w:rsidRPr="00ED71C7">
        <w:rPr>
          <w:rFonts w:ascii="HelveticaNeueLT Std Lt" w:hAnsi="HelveticaNeueLT Std Lt"/>
          <w:b/>
          <w:bCs/>
          <w:u w:val="single"/>
        </w:rPr>
        <w:t>TSIS</w:t>
      </w:r>
      <w:r w:rsidRPr="00ED71C7">
        <w:rPr>
          <w:rFonts w:ascii="HelveticaNeueLT Std Lt" w:hAnsi="HelveticaNeueLT Std Lt"/>
          <w:b/>
          <w:bCs/>
          <w:u w:val="single"/>
        </w:rPr>
        <w:t xml:space="preserve"> txaus</w:t>
      </w:r>
      <w:r w:rsidRPr="00ED71C7">
        <w:rPr>
          <w:rFonts w:ascii="HelveticaNeueLT Std Lt" w:hAnsi="HelveticaNeueLT Std Lt"/>
          <w:b/>
          <w:bCs/>
        </w:rPr>
        <w:t>.</w:t>
      </w:r>
    </w:p>
    <w:p w14:paraId="27BC82A0" w14:textId="77777777" w:rsidR="007C0579" w:rsidRPr="00ED71C7" w:rsidRDefault="007C0579" w:rsidP="00F55F06">
      <w:pPr>
        <w:rPr>
          <w:rFonts w:ascii="HelveticaNeueLT Std Lt" w:hAnsi="HelveticaNeueLT Std Lt"/>
          <w:sz w:val="18"/>
          <w:szCs w:val="18"/>
        </w:rPr>
      </w:pPr>
    </w:p>
    <w:p w14:paraId="05EC0906" w14:textId="77777777" w:rsidR="006C2030" w:rsidRPr="00ED71C7" w:rsidRDefault="007C0579" w:rsidP="00F55F06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Cov qauv uas tsis muaj ntaub ntawv yuav raug tsis lees paub thiab tus neeg mob yuav tsum tau rov kos dua.</w:t>
      </w:r>
    </w:p>
    <w:p w14:paraId="4B22D6F0" w14:textId="77777777" w:rsidR="003F47FD" w:rsidRPr="00ED71C7" w:rsidRDefault="003F47FD" w:rsidP="00F55F06">
      <w:pPr>
        <w:rPr>
          <w:rFonts w:ascii="Helvetica Neue LT Std 45 Light" w:hAnsi="Helvetica Neue LT Std 45 Light" w:cs="Arial"/>
        </w:rPr>
      </w:pPr>
    </w:p>
    <w:p w14:paraId="129C9207" w14:textId="7BB0F6AD" w:rsidR="003F47FD" w:rsidRPr="00ED71C7" w:rsidRDefault="003F47FD" w:rsidP="00F55F06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 xml:space="preserve">Thov xa rov qab cov khoom siv / kuaj ntshav nrog cov ntawv thov / cov ntaub ntawv xa mus rau UCSF ntawm Fed-EX tam sim tom qab kos nrog lub hnab ntim ua ntej them Fed-Ex </w:t>
      </w:r>
      <w:r w:rsidR="0051045F" w:rsidRPr="00ED71C7">
        <w:rPr>
          <w:rFonts w:ascii="Helvetica Neue LT Std 45 Light" w:hAnsi="Helvetica Neue LT Std 45 Light" w:cs="Arial"/>
        </w:rPr>
        <w:t xml:space="preserve">tau </w:t>
      </w:r>
      <w:r w:rsidRPr="00ED71C7">
        <w:rPr>
          <w:rFonts w:ascii="Helvetica Neue LT Std 45 Light" w:hAnsi="Helvetica Neue LT Std 45 Light" w:cs="Arial"/>
        </w:rPr>
        <w:t>muab.</w:t>
      </w:r>
    </w:p>
    <w:p w14:paraId="1B9ACC0B" w14:textId="77777777" w:rsidR="00E46A53" w:rsidRPr="00ED71C7" w:rsidRDefault="00E46A53" w:rsidP="00F55F06">
      <w:pPr>
        <w:rPr>
          <w:rFonts w:ascii="Helvetica Neue LT Std 45 Light" w:hAnsi="Helvetica Neue LT Std 45 Light" w:cs="Arial"/>
        </w:rPr>
      </w:pPr>
    </w:p>
    <w:p w14:paraId="1C929000" w14:textId="77777777" w:rsidR="003F47FD" w:rsidRPr="00ED71C7" w:rsidRDefault="003F47FD" w:rsidP="00F55F06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Yog tias cov qauv yuav tsis raug xa tawm tam sim, thov tig thiab tso rau hauv cov qauv.</w:t>
      </w:r>
    </w:p>
    <w:p w14:paraId="3DAB06D9" w14:textId="77777777" w:rsidR="003F47FD" w:rsidRPr="00ED71C7" w:rsidRDefault="003F47FD" w:rsidP="00F55F06">
      <w:pPr>
        <w:rPr>
          <w:rFonts w:ascii="Helvetica Neue LT Std 45 Light" w:hAnsi="Helvetica Neue LT Std 45 Light" w:cs="Arial"/>
        </w:rPr>
      </w:pPr>
    </w:p>
    <w:p w14:paraId="65328B2C" w14:textId="77777777" w:rsidR="003F47FD" w:rsidRPr="00ED71C7" w:rsidRDefault="003F47FD" w:rsidP="00F55F06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Koj qhov kev pab no txaus siab heev. Yog tias koj muaj lus nug thov tsis txhob yig tiv tauj kuv.</w:t>
      </w:r>
    </w:p>
    <w:p w14:paraId="5F11F6BE" w14:textId="77777777" w:rsidR="00E07B84" w:rsidRPr="00ED71C7" w:rsidRDefault="00E07B84" w:rsidP="00F55F06">
      <w:pPr>
        <w:rPr>
          <w:rFonts w:ascii="Helvetica Neue LT Std 45 Light" w:hAnsi="Helvetica Neue LT Std 45 Light" w:cs="Arial"/>
        </w:rPr>
      </w:pPr>
    </w:p>
    <w:p w14:paraId="37523DEF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Stephanie Pingol-Alansalon, RN: 415-353-4894</w:t>
      </w:r>
    </w:p>
    <w:p w14:paraId="691EC08E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Nicola Ehrenberg, RN:  415-794-9023</w:t>
      </w:r>
    </w:p>
    <w:p w14:paraId="5BCDF368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Kelly Yeary, RN:  559-696-4265</w:t>
      </w:r>
    </w:p>
    <w:p w14:paraId="06FFC53C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Prince Tenoso, RN:  415-353-1371</w:t>
      </w:r>
    </w:p>
    <w:p w14:paraId="1D3E4A38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Yvonna Long, RN:  415-502-8755</w:t>
      </w:r>
    </w:p>
    <w:p w14:paraId="79B1FB64" w14:textId="77777777" w:rsidR="0051045F" w:rsidRPr="00ED71C7" w:rsidRDefault="0051045F" w:rsidP="0051045F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Cassandra Darden-Jenkins, RN:  415-502-1590</w:t>
      </w:r>
    </w:p>
    <w:p w14:paraId="3C061C3F" w14:textId="77777777" w:rsidR="0051045F" w:rsidRPr="00ED71C7" w:rsidRDefault="0051045F" w:rsidP="0051045F">
      <w:pPr>
        <w:rPr>
          <w:rFonts w:ascii="Helvetica Neue LT Std 45 Light" w:hAnsi="Helvetica Neue LT Std 45 Light" w:cs="Arial"/>
          <w:b/>
          <w:bCs/>
        </w:rPr>
      </w:pPr>
      <w:r w:rsidRPr="00ED71C7">
        <w:rPr>
          <w:rFonts w:ascii="Helvetica Neue LT Std 45 Light" w:hAnsi="Helvetica Neue LT Std 45 Light" w:cs="Arial"/>
          <w:b/>
          <w:bCs/>
        </w:rPr>
        <w:t>Transplant Coordinator</w:t>
      </w:r>
    </w:p>
    <w:p w14:paraId="268B2B27" w14:textId="68A60172" w:rsidR="00E07B84" w:rsidRPr="00ED71C7" w:rsidRDefault="008C1D73" w:rsidP="0051045F">
      <w:pPr>
        <w:rPr>
          <w:rFonts w:ascii="Helvetica Neue LT Std 45 Light" w:hAnsi="Helvetica Neue LT Std 45 Light" w:cs="Arial"/>
          <w:b/>
          <w:bCs/>
        </w:rPr>
      </w:pPr>
      <w:r w:rsidRPr="00ED71C7">
        <w:rPr>
          <w:rFonts w:ascii="Helvetica Neue LT Std 45 Light" w:hAnsi="Helvetica Neue LT Std 45 Light" w:cs="Arial"/>
          <w:b/>
          <w:bCs/>
        </w:rPr>
        <w:t xml:space="preserve">Cov </w:t>
      </w:r>
      <w:r w:rsidR="00E56004">
        <w:rPr>
          <w:rFonts w:ascii="Helvetica Neue LT Std 45 Light" w:hAnsi="Helvetica Neue LT Std 45 Light" w:cs="Arial"/>
          <w:b/>
          <w:bCs/>
        </w:rPr>
        <w:t>Kev Pab Cuam Ntawm</w:t>
      </w:r>
      <w:r w:rsidRPr="00ED71C7">
        <w:rPr>
          <w:rFonts w:ascii="Helvetica Neue LT Std 45 Light" w:hAnsi="Helvetica Neue LT Std 45 Light" w:cs="Arial"/>
          <w:b/>
          <w:bCs/>
        </w:rPr>
        <w:t xml:space="preserve"> C</w:t>
      </w:r>
      <w:r w:rsidR="0051045F" w:rsidRPr="00ED71C7">
        <w:rPr>
          <w:rFonts w:ascii="Helvetica Neue LT Std 45 Light" w:hAnsi="Helvetica Neue LT Std 45 Light" w:cs="Arial"/>
          <w:b/>
          <w:bCs/>
        </w:rPr>
        <w:t xml:space="preserve">UCSF Kidney </w:t>
      </w:r>
      <w:r w:rsidRPr="00ED71C7">
        <w:rPr>
          <w:rFonts w:ascii="Helvetica Neue LT Std 45 Light" w:hAnsi="Helvetica Neue LT Std 45 Light" w:cs="Arial"/>
          <w:b/>
          <w:bCs/>
        </w:rPr>
        <w:t>thiab</w:t>
      </w:r>
      <w:r w:rsidR="0051045F" w:rsidRPr="00ED71C7">
        <w:rPr>
          <w:rFonts w:ascii="Helvetica Neue LT Std 45 Light" w:hAnsi="Helvetica Neue LT Std 45 Light" w:cs="Arial"/>
          <w:b/>
          <w:bCs/>
        </w:rPr>
        <w:t xml:space="preserve"> Pancreas</w:t>
      </w:r>
      <w:r w:rsidR="00E07B84" w:rsidRPr="00ED71C7">
        <w:rPr>
          <w:rFonts w:ascii="Helvetica Neue LT Std 45 Light" w:hAnsi="Helvetica Neue LT Std 45 Light" w:cs="Arial"/>
          <w:b/>
          <w:bCs/>
        </w:rPr>
        <w:t>.</w:t>
      </w:r>
    </w:p>
    <w:p w14:paraId="44034D43" w14:textId="77777777" w:rsidR="008F653E" w:rsidRPr="00ED71C7" w:rsidRDefault="008F653E" w:rsidP="00F55F06">
      <w:pPr>
        <w:rPr>
          <w:rFonts w:ascii="Helvetica Neue LT Std 45 Light" w:hAnsi="Helvetica Neue LT Std 45 Light" w:cs="Arial"/>
        </w:rPr>
      </w:pPr>
    </w:p>
    <w:p w14:paraId="5856AB6E" w14:textId="77777777" w:rsidR="00ED71C7" w:rsidRPr="00ED71C7" w:rsidRDefault="00ED71C7" w:rsidP="00ED71C7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Quest: 94143025</w:t>
      </w:r>
    </w:p>
    <w:p w14:paraId="0FFB7C12" w14:textId="77777777" w:rsidR="00ED71C7" w:rsidRPr="00ED71C7" w:rsidRDefault="00ED71C7" w:rsidP="00ED71C7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Lab Corp: 04311225</w:t>
      </w:r>
    </w:p>
    <w:p w14:paraId="7945B67F" w14:textId="7890F616" w:rsidR="008F653E" w:rsidRDefault="00ED71C7" w:rsidP="00F55F06">
      <w:pPr>
        <w:rPr>
          <w:rFonts w:ascii="Helvetica Neue LT Std 45 Light" w:hAnsi="Helvetica Neue LT Std 45 Light" w:cs="Arial"/>
        </w:rPr>
      </w:pPr>
      <w:r w:rsidRPr="00ED71C7">
        <w:rPr>
          <w:rFonts w:ascii="Helvetica Neue LT Std 45 Light" w:hAnsi="Helvetica Neue LT Std 45 Light" w:cs="Arial"/>
        </w:rPr>
        <w:t>Ordering Physician: Dr Allison Webber NPI: 1538328588</w:t>
      </w:r>
    </w:p>
    <w:p w14:paraId="6C3DABD7" w14:textId="77777777" w:rsidR="00ED71C7" w:rsidRPr="00ED71C7" w:rsidRDefault="00ED71C7" w:rsidP="00F55F06">
      <w:pPr>
        <w:rPr>
          <w:rFonts w:ascii="Helvetica Neue LT Std 45 Light" w:hAnsi="Helvetica Neue LT Std 45 Light" w:cs="Arial"/>
        </w:rPr>
      </w:pPr>
    </w:p>
    <w:p w14:paraId="02772EE3" w14:textId="77777777" w:rsidR="008F653E" w:rsidRDefault="008F653E" w:rsidP="00F55F06">
      <w:pPr>
        <w:rPr>
          <w:rFonts w:ascii="Helvetica Neue LT Std 45 Light" w:hAnsi="Helvetica Neue LT Std 45 Light" w:cs="Arial"/>
          <w:sz w:val="22"/>
          <w:szCs w:val="22"/>
        </w:rPr>
      </w:pPr>
    </w:p>
    <w:p w14:paraId="314E5A9C" w14:textId="4DC004C8" w:rsidR="008F653E" w:rsidRPr="00966E83" w:rsidRDefault="00966E83" w:rsidP="00966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Helvetica Neue LT Std 45 Light" w:hAnsi="Helvetica Neue LT Std 45 Light" w:cs="Arial"/>
          <w:b/>
          <w:bCs/>
          <w:sz w:val="26"/>
          <w:szCs w:val="28"/>
        </w:rPr>
      </w:pPr>
      <w:r w:rsidRPr="00966E83">
        <w:rPr>
          <w:rFonts w:ascii="Helvetica Neue LT Std 45 Light" w:hAnsi="Helvetica Neue LT Std 45 Light" w:cs="Arial"/>
          <w:b/>
          <w:bCs/>
          <w:sz w:val="26"/>
          <w:szCs w:val="28"/>
        </w:rPr>
        <w:lastRenderedPageBreak/>
        <w:t>QHOV</w:t>
      </w:r>
      <w:r w:rsidR="002F06EC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 KEV NTSUAM XYUAS NTAWM LUB NRAUV (INITIAL KIDNEY EVALUATION ORDER)</w:t>
      </w:r>
    </w:p>
    <w:p w14:paraId="25F6E998" w14:textId="77777777" w:rsidR="00966E83" w:rsidRDefault="00966E83" w:rsidP="00966E83">
      <w:pPr>
        <w:jc w:val="center"/>
        <w:rPr>
          <w:rFonts w:ascii="Helvetica Neue LT Std 45 Light" w:hAnsi="Helvetica Neue LT Std 45 Light" w:cs="Arial"/>
          <w:b/>
          <w:bCs/>
          <w:sz w:val="26"/>
          <w:szCs w:val="28"/>
        </w:rPr>
      </w:pPr>
    </w:p>
    <w:p w14:paraId="0C6C2B50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2CC64D4B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4E8FF6AF" w14:textId="27021CCC" w:rsidR="00966E83" w:rsidRDefault="00934C2D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  <w: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>Cov Khoom Siv</w:t>
      </w:r>
      <w:r w:rsidR="00966E83" w:rsidRPr="00966E83"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 xml:space="preserve"> #1</w:t>
      </w:r>
    </w:p>
    <w:p w14:paraId="03F77982" w14:textId="77777777" w:rsidR="001461EB" w:rsidRPr="001461EB" w:rsidRDefault="001461EB" w:rsidP="00966E83">
      <w:pPr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</w:pPr>
    </w:p>
    <w:p w14:paraId="47FD3336" w14:textId="5E92CF7F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Muaj 8 </w:t>
      </w:r>
      <w:r w:rsidR="00FE74A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qhov maim 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>hauv qab no</w:t>
      </w:r>
      <w:r w:rsidRPr="00966E83">
        <w:rPr>
          <w:rFonts w:ascii="Helvetica Neue LT Std 45 Light" w:hAnsi="Helvetica Neue LT Std 45 Light" w:cs="Arial"/>
          <w:sz w:val="26"/>
          <w:szCs w:val="28"/>
        </w:rPr>
        <w:t xml:space="preserve">: 3 liab, 1 </w:t>
      </w:r>
      <w:r w:rsidR="00FE74AA">
        <w:rPr>
          <w:rFonts w:ascii="Helvetica Neue LT Std 45 Light" w:hAnsi="Helvetica Neue LT Std 45 Light" w:cs="Arial"/>
          <w:sz w:val="26"/>
          <w:szCs w:val="28"/>
        </w:rPr>
        <w:t>paj yeeb</w:t>
      </w:r>
      <w:r w:rsidRPr="00966E83">
        <w:rPr>
          <w:rFonts w:ascii="Helvetica Neue LT Std 45 Light" w:hAnsi="Helvetica Neue LT Std 45 Light" w:cs="Arial"/>
          <w:sz w:val="26"/>
          <w:szCs w:val="28"/>
        </w:rPr>
        <w:t>, 2 kub, 2 daj.</w:t>
      </w:r>
    </w:p>
    <w:p w14:paraId="57A2874A" w14:textId="77777777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</w:p>
    <w:p w14:paraId="112D1893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AB Rh</w:t>
      </w:r>
    </w:p>
    <w:p w14:paraId="0A146818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Albumin</w:t>
      </w:r>
    </w:p>
    <w:p w14:paraId="4BEA0608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Cytomegalovirus antibody, IgG</w:t>
      </w:r>
    </w:p>
    <w:p w14:paraId="6BF64C47" w14:textId="613062BE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Epstein-Barr</w:t>
      </w:r>
      <w:r w:rsidR="001C6BAD">
        <w:rPr>
          <w:rFonts w:ascii="Helvetica Neue LT Std 45 Light" w:hAnsi="Helvetica Neue LT Std 45 Light" w:cs="Arial"/>
          <w:sz w:val="26"/>
          <w:szCs w:val="28"/>
        </w:rPr>
        <w:t xml:space="preserve"> virus</w:t>
      </w:r>
      <w:r>
        <w:rPr>
          <w:rFonts w:ascii="Helvetica Neue LT Std 45 Light" w:hAnsi="Helvetica Neue LT Std 45 Light" w:cs="Arial"/>
          <w:sz w:val="26"/>
          <w:szCs w:val="28"/>
        </w:rPr>
        <w:t>, Antibodies-IgA Anti-VCA nkaus xwb</w:t>
      </w:r>
    </w:p>
    <w:p w14:paraId="62D924CB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Epstein-Barr virus, Antibodies</w:t>
      </w:r>
    </w:p>
    <w:p w14:paraId="3F657A41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HIV Ag/Ab combo</w:t>
      </w:r>
    </w:p>
    <w:p w14:paraId="330FE8C7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Core Antibody, Tag nrho</w:t>
      </w:r>
    </w:p>
    <w:p w14:paraId="0461F9FB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Surface Antibody, Quantitative</w:t>
      </w:r>
    </w:p>
    <w:p w14:paraId="3DBFC3F0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Hepatitis B Surface Antigen</w:t>
      </w:r>
    </w:p>
    <w:p w14:paraId="00CC990C" w14:textId="27AA2695" w:rsidR="00966E83" w:rsidRDefault="007B0B4D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 xml:space="preserve">Hepatitis </w:t>
      </w:r>
      <w:r w:rsidR="00966E83">
        <w:rPr>
          <w:rFonts w:ascii="Helvetica Neue LT Std 45 Light" w:hAnsi="Helvetica Neue LT Std 45 Light" w:cs="Arial"/>
          <w:sz w:val="26"/>
          <w:szCs w:val="28"/>
        </w:rPr>
        <w:t>C Antibody</w:t>
      </w:r>
    </w:p>
    <w:p w14:paraId="44180014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RPR</w:t>
      </w:r>
    </w:p>
    <w:p w14:paraId="67C7EB3D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Varicella-Zoster Antibody, IgG</w:t>
      </w:r>
    </w:p>
    <w:p w14:paraId="7B985EA5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Class I Tib Antigen</w:t>
      </w:r>
    </w:p>
    <w:p w14:paraId="1F73D7D4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Class II Tib Antigen</w:t>
      </w:r>
    </w:p>
    <w:p w14:paraId="3A2BAB78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HLA-A,B,C intermediate Resolution</w:t>
      </w:r>
    </w:p>
    <w:p w14:paraId="385DF110" w14:textId="77777777" w:rsidR="00966E83" w:rsidRDefault="00966E83" w:rsidP="00966E83">
      <w:pPr>
        <w:pStyle w:val="ListParagraph"/>
        <w:numPr>
          <w:ilvl w:val="0"/>
          <w:numId w:val="3"/>
        </w:numPr>
        <w:rPr>
          <w:rFonts w:ascii="Helvetica Neue LT Std 45 Light" w:hAnsi="Helvetica Neue LT Std 45 Light" w:cs="Arial"/>
          <w:sz w:val="26"/>
          <w:szCs w:val="28"/>
        </w:rPr>
      </w:pPr>
      <w:r>
        <w:rPr>
          <w:rFonts w:ascii="Helvetica Neue LT Std 45 Light" w:hAnsi="Helvetica Neue LT Std 45 Light" w:cs="Arial"/>
          <w:sz w:val="26"/>
          <w:szCs w:val="28"/>
        </w:rPr>
        <w:t>HLA-DR/DQ intermediate Resolution</w:t>
      </w:r>
    </w:p>
    <w:p w14:paraId="06F5BDD2" w14:textId="77777777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1C7FCDF3" w14:textId="77777777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6E0CA0A4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757BAAB6" w14:textId="77777777" w:rsidR="00593FD0" w:rsidRDefault="00593FD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</w:p>
    <w:p w14:paraId="24510121" w14:textId="18BC2CEE" w:rsidR="00966E83" w:rsidRDefault="009801C0" w:rsidP="00966E83">
      <w:pP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</w:pPr>
      <w:r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>Cov Khoom Siv</w:t>
      </w:r>
      <w:r w:rsidR="00966E83" w:rsidRPr="00966E83">
        <w:rPr>
          <w:rFonts w:ascii="Helvetica Neue LT Std 45 Light" w:hAnsi="Helvetica Neue LT Std 45 Light" w:cs="Arial"/>
          <w:b/>
          <w:bCs/>
          <w:sz w:val="26"/>
          <w:szCs w:val="28"/>
          <w:u w:val="single"/>
        </w:rPr>
        <w:t xml:space="preserve"> #2</w:t>
      </w:r>
    </w:p>
    <w:p w14:paraId="52A50FF3" w14:textId="77777777" w:rsidR="001461EB" w:rsidRPr="001461EB" w:rsidRDefault="001461EB" w:rsidP="00966E83">
      <w:pPr>
        <w:rPr>
          <w:rFonts w:ascii="Helvetica Neue LT Std 45 Light" w:hAnsi="Helvetica Neue LT Std 45 Light" w:cs="Arial"/>
          <w:b/>
          <w:bCs/>
          <w:sz w:val="22"/>
          <w:szCs w:val="22"/>
          <w:u w:val="single"/>
        </w:rPr>
      </w:pPr>
    </w:p>
    <w:p w14:paraId="2161C9A0" w14:textId="79F3AA77" w:rsidR="00966E83" w:rsidRDefault="00966E83" w:rsidP="00966E83">
      <w:pPr>
        <w:rPr>
          <w:rFonts w:ascii="Helvetica Neue LT Std 45 Light" w:hAnsi="Helvetica Neue LT Std 45 Light" w:cs="Arial"/>
          <w:sz w:val="26"/>
          <w:szCs w:val="28"/>
        </w:rPr>
      </w:pP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Muaj 1 </w:t>
      </w:r>
      <w:r w:rsidR="007B0B4D">
        <w:rPr>
          <w:rFonts w:ascii="Helvetica Neue LT Std 45 Light" w:hAnsi="Helvetica Neue LT Std 45 Light" w:cs="Arial"/>
          <w:b/>
          <w:bCs/>
          <w:sz w:val="26"/>
          <w:szCs w:val="28"/>
        </w:rPr>
        <w:t xml:space="preserve">qhov maim </w:t>
      </w:r>
      <w:r w:rsidRPr="001440FA">
        <w:rPr>
          <w:rFonts w:ascii="Helvetica Neue LT Std 45 Light" w:hAnsi="Helvetica Neue LT Std 45 Light" w:cs="Arial"/>
          <w:b/>
          <w:bCs/>
          <w:sz w:val="26"/>
          <w:szCs w:val="28"/>
        </w:rPr>
        <w:t>hauv qab no:</w:t>
      </w:r>
      <w:r w:rsidRPr="00966E83">
        <w:rPr>
          <w:rFonts w:ascii="Helvetica Neue LT Std 45 Light" w:hAnsi="Helvetica Neue LT Std 45 Light" w:cs="Arial"/>
          <w:sz w:val="26"/>
          <w:szCs w:val="28"/>
        </w:rPr>
        <w:t xml:space="preserve">1 </w:t>
      </w:r>
      <w:r w:rsidR="007B0B4D">
        <w:rPr>
          <w:rFonts w:ascii="Helvetica Neue LT Std 45 Light" w:hAnsi="Helvetica Neue LT Std 45 Light" w:cs="Arial"/>
          <w:sz w:val="26"/>
          <w:szCs w:val="28"/>
        </w:rPr>
        <w:t>paj yeeb</w:t>
      </w:r>
    </w:p>
    <w:p w14:paraId="3F80CBA1" w14:textId="77777777" w:rsidR="00966E83" w:rsidRDefault="00966E83" w:rsidP="00966E83">
      <w:pPr>
        <w:pStyle w:val="ListParagraph"/>
        <w:rPr>
          <w:rFonts w:ascii="Helvetica Neue LT Std 45 Light" w:hAnsi="Helvetica Neue LT Std 45 Light" w:cs="Arial"/>
          <w:sz w:val="26"/>
          <w:szCs w:val="28"/>
        </w:rPr>
      </w:pPr>
    </w:p>
    <w:p w14:paraId="4B10A46C" w14:textId="77777777" w:rsidR="00966E83" w:rsidRPr="00A64E9F" w:rsidRDefault="00966E83" w:rsidP="00A64E9F">
      <w:pPr>
        <w:pStyle w:val="ListParagraph"/>
        <w:numPr>
          <w:ilvl w:val="0"/>
          <w:numId w:val="5"/>
        </w:numPr>
        <w:rPr>
          <w:rFonts w:ascii="Helvetica Neue LT Std 45 Light" w:hAnsi="Helvetica Neue LT Std 45 Light" w:cs="Arial"/>
          <w:sz w:val="26"/>
          <w:szCs w:val="28"/>
        </w:rPr>
      </w:pPr>
      <w:r w:rsidRPr="00A64E9F">
        <w:rPr>
          <w:rFonts w:ascii="Helvetica Neue LT Std 45 Light" w:hAnsi="Helvetica Neue LT Std 45 Light" w:cs="Arial"/>
          <w:sz w:val="26"/>
          <w:szCs w:val="28"/>
        </w:rPr>
        <w:t>AB Rh</w:t>
      </w:r>
    </w:p>
    <w:sectPr w:rsidR="00966E83" w:rsidRPr="00A64E9F" w:rsidSect="00F55F06">
      <w:headerReference w:type="first" r:id="rId8"/>
      <w:footerReference w:type="first" r:id="rId9"/>
      <w:pgSz w:w="12240" w:h="15840"/>
      <w:pgMar w:top="1440" w:right="1440" w:bottom="108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291A9" w14:textId="77777777" w:rsidR="000E5644" w:rsidRDefault="000E5644" w:rsidP="00C63D49">
      <w:r>
        <w:separator/>
      </w:r>
    </w:p>
  </w:endnote>
  <w:endnote w:type="continuationSeparator" w:id="0">
    <w:p w14:paraId="4AF74C13" w14:textId="77777777" w:rsidR="000E5644" w:rsidRDefault="000E5644" w:rsidP="00C6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NeueLT Std Lt">
    <w:altName w:val="Arial"/>
    <w:charset w:val="00"/>
    <w:family w:val="auto"/>
    <w:pitch w:val="variable"/>
    <w:sig w:usb0="800000AF" w:usb1="4000204A" w:usb2="00000000" w:usb3="00000000" w:csb0="00000001" w:csb1="00000000"/>
  </w:font>
  <w:font w:name="Helvetica Neue LT Std 45 Light">
    <w:altName w:val="Arial"/>
    <w:charset w:val="00"/>
    <w:family w:val="auto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D80" w14:textId="77777777" w:rsidR="00D84973" w:rsidRDefault="00D84973" w:rsidP="008A00FB">
    <w:pPr>
      <w:framePr w:w="3586" w:h="15840" w:hSpace="187" w:wrap="around" w:vAnchor="text" w:hAnchor="page" w:x="1" w:y="-14845"/>
      <w:spacing w:before="240"/>
      <w:rPr>
        <w:noProof/>
      </w:rPr>
    </w:pPr>
  </w:p>
  <w:p w14:paraId="29A8CB91" w14:textId="77777777" w:rsidR="00D84973" w:rsidRDefault="00D849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0D1EC" w14:textId="77777777" w:rsidR="000E5644" w:rsidRDefault="000E5644" w:rsidP="00C63D49">
      <w:r>
        <w:separator/>
      </w:r>
    </w:p>
  </w:footnote>
  <w:footnote w:type="continuationSeparator" w:id="0">
    <w:p w14:paraId="6826E5B7" w14:textId="77777777" w:rsidR="000E5644" w:rsidRDefault="000E5644" w:rsidP="00C63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038FA" w14:textId="77777777" w:rsidR="00D84973" w:rsidRPr="00C63D49" w:rsidRDefault="001B2BA4" w:rsidP="004827C5">
    <w:pPr>
      <w:framePr w:w="12240" w:h="2880" w:hSpace="187" w:wrap="around" w:vAnchor="text" w:hAnchor="page" w:x="1" w:y="-719"/>
      <w:spacing w:before="240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2055BB29" wp14:editId="13F9DB1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514600" cy="10049256"/>
          <wp:effectExtent l="0" t="0" r="0" b="9525"/>
          <wp:wrapNone/>
          <wp:docPr id="2" name="Picture 2" descr="/Volumes/cls$/dm/DM_Production/002_Stationery/Stat. work from MCB/Z - Stationery Files/UCSF Identity - PROOFS &amp; ARCHIVES/UCSF ARCHIVES/Electronic Letterhead/UCSF Health E-Letterhead/340034_Transplant Service_E-LH/Transplant Service_E-LH 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Volumes/cls$/dm/DM_Production/002_Stationery/Stat. work from MCB/Z - Stationery Files/UCSF Identity - PROOFS &amp; ARCHIVES/UCSF ARCHIVES/Electronic Letterhead/UCSF Health E-Letterhead/340034_Transplant Service_E-LH/Transplant Service_E-LH tex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10049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59689DD" w14:textId="77777777" w:rsidR="00D84973" w:rsidRDefault="004827C5" w:rsidP="008A00FB">
    <w:pPr>
      <w:pStyle w:val="Header"/>
      <w:tabs>
        <w:tab w:val="clear" w:pos="4320"/>
        <w:tab w:val="clear" w:pos="864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7356572B" wp14:editId="525B02B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143000" cy="1143000"/>
          <wp:effectExtent l="0" t="0" r="0" b="0"/>
          <wp:wrapNone/>
          <wp:docPr id="8" name="Picture 8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v="urn:schemas-microsoft-com:mac:vml" xmlns:mo="http://schemas.microsoft.com/office/mac/office/2008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topMargin">
            <wp14:pctHeight>0</wp14:pctHeight>
          </wp14:sizeRelV>
        </wp:anchor>
      </w:drawing>
    </w:r>
    <w:r w:rsidR="00D8497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62E1B"/>
    <w:multiLevelType w:val="hybridMultilevel"/>
    <w:tmpl w:val="E676EFE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3D733452"/>
    <w:multiLevelType w:val="hybridMultilevel"/>
    <w:tmpl w:val="CB9CDC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A1314"/>
    <w:multiLevelType w:val="hybridMultilevel"/>
    <w:tmpl w:val="1EDC2CB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7590C98"/>
    <w:multiLevelType w:val="hybridMultilevel"/>
    <w:tmpl w:val="C9DA50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37A5871"/>
    <w:multiLevelType w:val="hybridMultilevel"/>
    <w:tmpl w:val="725A5F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726775">
    <w:abstractNumId w:val="2"/>
  </w:num>
  <w:num w:numId="2" w16cid:durableId="1429617131">
    <w:abstractNumId w:val="0"/>
  </w:num>
  <w:num w:numId="3" w16cid:durableId="1211653662">
    <w:abstractNumId w:val="4"/>
  </w:num>
  <w:num w:numId="4" w16cid:durableId="1306281550">
    <w:abstractNumId w:val="3"/>
  </w:num>
  <w:num w:numId="5" w16cid:durableId="739981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1FD"/>
    <w:rsid w:val="000C30E3"/>
    <w:rsid w:val="000E5644"/>
    <w:rsid w:val="000F642D"/>
    <w:rsid w:val="00130886"/>
    <w:rsid w:val="00143728"/>
    <w:rsid w:val="001440FA"/>
    <w:rsid w:val="001461EB"/>
    <w:rsid w:val="001B2BA4"/>
    <w:rsid w:val="001C6BAD"/>
    <w:rsid w:val="001E2CDC"/>
    <w:rsid w:val="00203044"/>
    <w:rsid w:val="002272D5"/>
    <w:rsid w:val="00234F2B"/>
    <w:rsid w:val="00255DB5"/>
    <w:rsid w:val="002A54DA"/>
    <w:rsid w:val="002F06EC"/>
    <w:rsid w:val="00312865"/>
    <w:rsid w:val="003513B0"/>
    <w:rsid w:val="00355265"/>
    <w:rsid w:val="00372C26"/>
    <w:rsid w:val="003F47FD"/>
    <w:rsid w:val="004238D3"/>
    <w:rsid w:val="004827C5"/>
    <w:rsid w:val="004E4780"/>
    <w:rsid w:val="0051045F"/>
    <w:rsid w:val="0052446F"/>
    <w:rsid w:val="005561FD"/>
    <w:rsid w:val="00593FD0"/>
    <w:rsid w:val="00620C08"/>
    <w:rsid w:val="006C2030"/>
    <w:rsid w:val="00701D2F"/>
    <w:rsid w:val="007B0B4D"/>
    <w:rsid w:val="007C0579"/>
    <w:rsid w:val="00807242"/>
    <w:rsid w:val="00845858"/>
    <w:rsid w:val="00866AEE"/>
    <w:rsid w:val="0087373D"/>
    <w:rsid w:val="008A00FB"/>
    <w:rsid w:val="008C1D73"/>
    <w:rsid w:val="008E3CBB"/>
    <w:rsid w:val="008F653E"/>
    <w:rsid w:val="009319DB"/>
    <w:rsid w:val="00934C2D"/>
    <w:rsid w:val="00943942"/>
    <w:rsid w:val="00946DEB"/>
    <w:rsid w:val="009631D3"/>
    <w:rsid w:val="00966E83"/>
    <w:rsid w:val="009801C0"/>
    <w:rsid w:val="009B690E"/>
    <w:rsid w:val="009C6A6A"/>
    <w:rsid w:val="009E188F"/>
    <w:rsid w:val="009F3B76"/>
    <w:rsid w:val="00A17E23"/>
    <w:rsid w:val="00A251C1"/>
    <w:rsid w:val="00A42D43"/>
    <w:rsid w:val="00A64E9F"/>
    <w:rsid w:val="00A65CFA"/>
    <w:rsid w:val="00A822B5"/>
    <w:rsid w:val="00AD0597"/>
    <w:rsid w:val="00AE0E40"/>
    <w:rsid w:val="00B12B3D"/>
    <w:rsid w:val="00BB585B"/>
    <w:rsid w:val="00BB5B74"/>
    <w:rsid w:val="00BD6403"/>
    <w:rsid w:val="00BF027C"/>
    <w:rsid w:val="00C63D49"/>
    <w:rsid w:val="00CA13BB"/>
    <w:rsid w:val="00D15AB7"/>
    <w:rsid w:val="00D62D7C"/>
    <w:rsid w:val="00D6621E"/>
    <w:rsid w:val="00D71E3A"/>
    <w:rsid w:val="00D750F7"/>
    <w:rsid w:val="00D84973"/>
    <w:rsid w:val="00DA6DE4"/>
    <w:rsid w:val="00DF543A"/>
    <w:rsid w:val="00E010A5"/>
    <w:rsid w:val="00E07B84"/>
    <w:rsid w:val="00E46A53"/>
    <w:rsid w:val="00E56004"/>
    <w:rsid w:val="00E81A35"/>
    <w:rsid w:val="00E97151"/>
    <w:rsid w:val="00EA0217"/>
    <w:rsid w:val="00ED71C7"/>
    <w:rsid w:val="00EF299E"/>
    <w:rsid w:val="00F052D5"/>
    <w:rsid w:val="00F05DBE"/>
    <w:rsid w:val="00F4356B"/>
    <w:rsid w:val="00F55F06"/>
    <w:rsid w:val="00FC0A4E"/>
    <w:rsid w:val="00FE74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3992718"/>
  <w15:docId w15:val="{2C8DF8AB-0C44-47EE-972B-252A3176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3D49"/>
    <w:rPr>
      <w:rFonts w:eastAsia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63D49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63D49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D49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7C0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hrenbergn\AppData\Local\Microsoft\Windows\INetCache\Content.Outlook\QCSKP05N\340034_Transplant%20Service_E-LH%20(002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15C6C8-A4BF-3C4E-9E8D-3A8C77BB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340034_Transplant Service_E-LH (002).dotx</Template>
  <TotalTime>38</TotalTime>
  <Pages>2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UCSF</Company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Ehrenberg, Nicola</dc:creator>
  <cp:keywords/>
  <dc:description/>
  <cp:lastModifiedBy>nousua sainther</cp:lastModifiedBy>
  <cp:revision>30</cp:revision>
  <cp:lastPrinted>2018-01-04T00:49:00Z</cp:lastPrinted>
  <dcterms:created xsi:type="dcterms:W3CDTF">2023-03-28T22:37:00Z</dcterms:created>
  <dcterms:modified xsi:type="dcterms:W3CDTF">2023-04-03T13:46:00Z</dcterms:modified>
</cp:coreProperties>
</file>